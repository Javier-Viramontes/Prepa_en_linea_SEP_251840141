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46EA" w14:textId="4CC29226" w:rsidR="00D67923" w:rsidRDefault="007A2068">
      <w:pPr>
        <w:widowControl w:val="0"/>
        <w:spacing w:afterLines="100" w:after="240"/>
        <w:ind w:firstLineChars="450" w:firstLine="2340"/>
        <w:jc w:val="both"/>
        <w:rPr>
          <w:color w:val="auto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219789" wp14:editId="0EBF54E3">
                <wp:simplePos x="0" y="0"/>
                <wp:positionH relativeFrom="column">
                  <wp:posOffset>86360</wp:posOffset>
                </wp:positionH>
                <wp:positionV relativeFrom="paragraph">
                  <wp:posOffset>7522845</wp:posOffset>
                </wp:positionV>
                <wp:extent cx="5705475" cy="561975"/>
                <wp:effectExtent l="4445" t="4445" r="5080" b="508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95045" y="6593205"/>
                          <a:ext cx="57054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1DFF2" w14:textId="77777777" w:rsidR="00D67923" w:rsidRDefault="007A2068">
                            <w:pPr>
                              <w:ind w:firstLineChars="950" w:firstLine="2850"/>
                              <w:rPr>
                                <w:rFonts w:ascii="Arial" w:hAnsi="Arial" w:cs="Arial"/>
                                <w:color w:val="00B0F0"/>
                                <w:sz w:val="30"/>
                                <w:szCs w:val="3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B0F0"/>
                                <w:sz w:val="30"/>
                                <w:szCs w:val="3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 xml:space="preserve">ANALÍA PÉREZ PÉREZ </w:t>
                            </w:r>
                          </w:p>
                          <w:p w14:paraId="52C90EB2" w14:textId="77777777" w:rsidR="00D67923" w:rsidRDefault="007A2068">
                            <w:pPr>
                              <w:spacing w:after="160" w:line="256" w:lineRule="auto"/>
                              <w:ind w:firstLineChars="950" w:firstLine="2850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B0F0"/>
                                <w:sz w:val="30"/>
                                <w:szCs w:val="3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>GRUPO:</w:t>
                            </w:r>
                            <w:r>
                              <w:rPr>
                                <w:rFonts w:ascii="Arial" w:hAnsi="Arial" w:cs="Arial"/>
                                <w:color w:val="5B9BD5" w:themeColor="accent1"/>
                                <w:sz w:val="30"/>
                                <w:szCs w:val="3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Calibri" w:hAnsi="Arial" w:cs="Arial"/>
                                <w:color w:val="00B0F0"/>
                                <w:sz w:val="30"/>
                                <w:szCs w:val="30"/>
                                <w:lang w:eastAsia="zh-CN" w:bidi="ar"/>
                              </w:rPr>
                              <w:t>M4C1G82-009</w:t>
                            </w:r>
                          </w:p>
                          <w:p w14:paraId="06459CF5" w14:textId="77777777" w:rsidR="00D67923" w:rsidRDefault="00D679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6.8pt;margin-top:592.35pt;height:44.25pt;width:449.25pt;z-index:251661312;mso-width-relative:page;mso-height-relative:page;" fillcolor="#FFFFFF [3201]" filled="t" stroked="t" coordsize="21600,21600" o:gfxdata="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07RPb2AAA&#10;AAwBAAAPAAAAAAAAAAEAIAAAACIAAABkcnMvZG93bnJldi54bWxQSwECFAAUAAAACACHTuJA8o4M&#10;glcCAADIBAAADgAAAAAAAAABACAAAAAn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C484BA">
                      <w:pPr>
                        <w:ind w:firstLine="2850" w:firstLineChars="950"/>
                        <w:rPr>
                          <w:rFonts w:hint="default" w:ascii="Arial" w:hAnsi="Arial" w:cs="Arial"/>
                          <w:color w:val="00B0F0"/>
                          <w:sz w:val="30"/>
                          <w:szCs w:val="30"/>
                          <w:lang w:val="es-MX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" w:hAnsi="Arial" w:cs="Arial"/>
                          <w:color w:val="00B0F0"/>
                          <w:sz w:val="30"/>
                          <w:szCs w:val="30"/>
                          <w:lang w:val="es-MX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ANALÍA PÉREZ PÉREZ </w:t>
                      </w:r>
                    </w:p>
                    <w:p w14:paraId="112B9913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160" w:afterAutospacing="0" w:line="256" w:lineRule="auto"/>
                        <w:ind w:right="0" w:firstLine="2850" w:firstLineChars="950"/>
                        <w:jc w:val="left"/>
                        <w:rPr>
                          <w:rFonts w:hint="default" w:ascii="Arial" w:hAnsi="Arial" w:cs="Arial"/>
                          <w:sz w:val="30"/>
                          <w:szCs w:val="30"/>
                          <w:lang w:val="es-MX"/>
                        </w:rPr>
                      </w:pPr>
                      <w:r>
                        <w:rPr>
                          <w:rFonts w:hint="default" w:ascii="Arial" w:hAnsi="Arial" w:cs="Arial"/>
                          <w:color w:val="00B0F0"/>
                          <w:sz w:val="30"/>
                          <w:szCs w:val="30"/>
                          <w:lang w:val="es-MX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GRUPO:</w:t>
                      </w:r>
                      <w:r>
                        <w:rPr>
                          <w:rFonts w:hint="default" w:ascii="Arial" w:hAnsi="Arial" w:cs="Arial"/>
                          <w:color w:val="5B9BD5" w:themeColor="accent1"/>
                          <w:sz w:val="30"/>
                          <w:szCs w:val="30"/>
                          <w:lang w:val="es-MX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Calibri" w:cs="Arial"/>
                          <w:color w:val="00B0F0"/>
                          <w:kern w:val="0"/>
                          <w:sz w:val="30"/>
                          <w:szCs w:val="30"/>
                          <w:lang w:val="es-MX" w:eastAsia="zh-CN" w:bidi="ar"/>
                        </w:rPr>
                        <w:t>M4C1G82-009</w:t>
                      </w:r>
                    </w:p>
                    <w:p w14:paraId="0737DD2E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D285471" wp14:editId="6F3C53EE">
            <wp:simplePos x="0" y="0"/>
            <wp:positionH relativeFrom="column">
              <wp:posOffset>2392045</wp:posOffset>
            </wp:positionH>
            <wp:positionV relativeFrom="page">
              <wp:posOffset>6501130</wp:posOffset>
            </wp:positionV>
            <wp:extent cx="1346200" cy="1046480"/>
            <wp:effectExtent l="0" t="0" r="6350" b="1270"/>
            <wp:wrapNone/>
            <wp:docPr id="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86CCC57" wp14:editId="00E8219E">
            <wp:simplePos x="0" y="0"/>
            <wp:positionH relativeFrom="column">
              <wp:posOffset>920750</wp:posOffset>
            </wp:positionH>
            <wp:positionV relativeFrom="paragraph">
              <wp:posOffset>1075690</wp:posOffset>
            </wp:positionV>
            <wp:extent cx="4177030" cy="4144645"/>
            <wp:effectExtent l="0" t="0" r="13970" b="8255"/>
            <wp:wrapNone/>
            <wp:docPr id="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52"/>
          <w:szCs w:val="52"/>
        </w:rPr>
        <w:drawing>
          <wp:anchor distT="0" distB="0" distL="114300" distR="114300" simplePos="0" relativeHeight="251665408" behindDoc="1" locked="0" layoutInCell="1" allowOverlap="1" wp14:anchorId="645E4F30" wp14:editId="1110C566">
            <wp:simplePos x="0" y="0"/>
            <wp:positionH relativeFrom="column">
              <wp:posOffset>1983105</wp:posOffset>
            </wp:positionH>
            <wp:positionV relativeFrom="page">
              <wp:posOffset>109855</wp:posOffset>
            </wp:positionV>
            <wp:extent cx="1934210" cy="1054735"/>
            <wp:effectExtent l="0" t="0" r="8890" b="12065"/>
            <wp:wrapNone/>
            <wp:docPr id="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SimSun" w:hAnsi="Arial" w:cs="Arial"/>
          <w:noProof/>
          <w:color w:val="auto"/>
          <w:sz w:val="52"/>
          <w:szCs w:val="52"/>
          <w:lang w:eastAsia="zh-CN"/>
        </w:rPr>
        <w:drawing>
          <wp:anchor distT="0" distB="0" distL="114300" distR="114300" simplePos="0" relativeHeight="251662336" behindDoc="1" locked="0" layoutInCell="1" allowOverlap="1" wp14:anchorId="4B719AA4" wp14:editId="60467572">
            <wp:simplePos x="0" y="0"/>
            <wp:positionH relativeFrom="page">
              <wp:posOffset>0</wp:posOffset>
            </wp:positionH>
            <wp:positionV relativeFrom="page">
              <wp:posOffset>19050</wp:posOffset>
            </wp:positionV>
            <wp:extent cx="7778115" cy="10070465"/>
            <wp:effectExtent l="0" t="0" r="13335" b="6985"/>
            <wp:wrapNone/>
            <wp:docPr id="4" name="Imagen 5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5" descr="未标题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8115" cy="1007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auto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147786" wp14:editId="4E3A12BD">
                <wp:simplePos x="0" y="0"/>
                <wp:positionH relativeFrom="column">
                  <wp:posOffset>-93980</wp:posOffset>
                </wp:positionH>
                <wp:positionV relativeFrom="paragraph">
                  <wp:posOffset>387985</wp:posOffset>
                </wp:positionV>
                <wp:extent cx="5943600" cy="485775"/>
                <wp:effectExtent l="4445" t="4445" r="14605" b="508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2805" y="2220595"/>
                          <a:ext cx="59436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D2682" w14:textId="62843B25" w:rsidR="00D67923" w:rsidRDefault="007A2068">
                            <w:pPr>
                              <w:ind w:firstLineChars="700" w:firstLine="3080"/>
                              <w:rPr>
                                <w:color w:val="auto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auto"/>
                                <w:sz w:val="44"/>
                                <w:szCs w:val="44"/>
                              </w:rPr>
                              <w:t>Modulo 4 Semana</w:t>
                            </w:r>
                            <w:r w:rsidR="00900CE3">
                              <w:rPr>
                                <w:color w:val="auto"/>
                                <w:sz w:val="44"/>
                                <w:szCs w:val="44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14778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left:0;text-align:left;margin-left:-7.4pt;margin-top:30.55pt;width:468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" fillcolor="white [3201]" strokeweight=".5pt">
                <v:textbox>
                  <w:txbxContent>
                    <w:p w14:paraId="05ED2682" w14:textId="62843B25" w:rsidR="00D67923" w:rsidRDefault="007A2068">
                      <w:pPr>
                        <w:ind w:firstLineChars="700" w:firstLine="3080"/>
                        <w:rPr>
                          <w:color w:val="auto"/>
                          <w:sz w:val="44"/>
                          <w:szCs w:val="44"/>
                        </w:rPr>
                      </w:pPr>
                      <w:r>
                        <w:rPr>
                          <w:color w:val="auto"/>
                          <w:sz w:val="44"/>
                          <w:szCs w:val="44"/>
                        </w:rPr>
                        <w:t>Modulo 4 Semana</w:t>
                      </w:r>
                      <w:r w:rsidR="00900CE3">
                        <w:rPr>
                          <w:color w:val="auto"/>
                          <w:sz w:val="44"/>
                          <w:szCs w:val="44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Arial"/>
          <w:color w:val="auto"/>
          <w:sz w:val="52"/>
          <w:szCs w:val="52"/>
          <w:lang w:eastAsia="zh-CN"/>
        </w:rPr>
        <w:t xml:space="preserve">Actividad </w:t>
      </w:r>
      <w:r w:rsidR="006557F6">
        <w:rPr>
          <w:rFonts w:ascii="Arial" w:eastAsia="SimSun" w:hAnsi="Arial" w:cs="Arial"/>
          <w:color w:val="auto"/>
          <w:sz w:val="52"/>
          <w:szCs w:val="52"/>
          <w:lang w:eastAsia="zh-CN"/>
        </w:rPr>
        <w:t>Integradora</w:t>
      </w:r>
      <w:r w:rsidR="006557F6">
        <w:rPr>
          <w:rFonts w:ascii="Arial" w:eastAsia="SimSun" w:hAnsi="Arial" w:cs="Arial"/>
          <w:color w:val="auto"/>
          <w:sz w:val="44"/>
          <w:szCs w:val="44"/>
          <w:lang w:eastAsia="zh-CN"/>
        </w:rPr>
        <w:t xml:space="preserve"> 2</w:t>
      </w:r>
    </w:p>
    <w:p w14:paraId="34CC5DCB" w14:textId="77777777" w:rsidR="00D67923" w:rsidRDefault="00D67923">
      <w:pPr>
        <w:pStyle w:val="Ttulo1"/>
        <w:rPr>
          <w:color w:val="auto"/>
        </w:rPr>
        <w:sectPr w:rsidR="00D67923">
          <w:headerReference w:type="default" r:id="rId12"/>
          <w:footerReference w:type="default" r:id="rId13"/>
          <w:pgSz w:w="12240" w:h="15840"/>
          <w:pgMar w:top="1701" w:right="1701" w:bottom="1134" w:left="1701" w:header="0" w:footer="720" w:gutter="0"/>
          <w:pgNumType w:start="1"/>
          <w:cols w:space="720"/>
          <w:docGrid w:linePitch="326"/>
        </w:sectPr>
      </w:pPr>
    </w:p>
    <w:p w14:paraId="1F3705F8" w14:textId="77777777" w:rsidR="00D67923" w:rsidRDefault="007A2068">
      <w:pPr>
        <w:pStyle w:val="Ttulo1"/>
        <w:rPr>
          <w:color w:val="FF6600"/>
        </w:rPr>
      </w:pPr>
      <w:r>
        <w:rPr>
          <w:color w:val="FF6600"/>
        </w:rPr>
        <w:lastRenderedPageBreak/>
        <w:t xml:space="preserve">Textos literarios, lenguaje y expresión humana </w:t>
      </w:r>
    </w:p>
    <w:p w14:paraId="1CECD10A" w14:textId="77777777" w:rsidR="00D67923" w:rsidRDefault="00D67923">
      <w:pPr>
        <w:rPr>
          <w:rFonts w:ascii="Times New Roman" w:eastAsia="Times New Roman" w:hAnsi="Times New Roman" w:cs="Times New Roman"/>
          <w:color w:val="auto"/>
        </w:rPr>
      </w:pPr>
    </w:p>
    <w:p w14:paraId="441C2D39" w14:textId="77777777" w:rsidR="00D67923" w:rsidRDefault="007A2068">
      <w:pPr>
        <w:numPr>
          <w:ilvl w:val="0"/>
          <w:numId w:val="1"/>
        </w:numPr>
        <w:ind w:left="426"/>
        <w:contextualSpacing/>
        <w:rPr>
          <w:color w:val="auto"/>
        </w:rPr>
      </w:pPr>
      <w:r>
        <w:rPr>
          <w:color w:val="auto"/>
        </w:rPr>
        <w:t>Lee el cuento “</w:t>
      </w:r>
      <w:hyperlink r:id="rId14" w:history="1">
        <w:r>
          <w:rPr>
            <w:rStyle w:val="Hipervnculo"/>
          </w:rPr>
          <w:t>La canción del oro</w:t>
        </w:r>
      </w:hyperlink>
      <w:r>
        <w:rPr>
          <w:color w:val="auto"/>
        </w:rPr>
        <w:t>”, de Rubén Darío, que se encuentra en la página 23, y responde las preguntas:</w:t>
      </w:r>
    </w:p>
    <w:p w14:paraId="07FFAD37" w14:textId="77777777" w:rsidR="00D67923" w:rsidRDefault="00D67923">
      <w:pPr>
        <w:ind w:left="426"/>
        <w:contextualSpacing/>
        <w:rPr>
          <w:color w:val="auto"/>
        </w:rPr>
      </w:pPr>
    </w:p>
    <w:p w14:paraId="76A4D1B9" w14:textId="77777777" w:rsidR="00D67923" w:rsidRDefault="007A2068">
      <w:pPr>
        <w:numPr>
          <w:ilvl w:val="1"/>
          <w:numId w:val="2"/>
        </w:numPr>
        <w:ind w:left="851"/>
        <w:contextualSpacing/>
        <w:rPr>
          <w:color w:val="auto"/>
        </w:rPr>
      </w:pPr>
      <w:r>
        <w:rPr>
          <w:color w:val="auto"/>
        </w:rPr>
        <w:t>¿Qué aprendiste del texto? Justifica tu respuesta.</w:t>
      </w:r>
    </w:p>
    <w:p w14:paraId="2C0E8FA2" w14:textId="77777777" w:rsidR="00D67923" w:rsidRDefault="007A2068">
      <w:pPr>
        <w:ind w:left="851"/>
        <w:contextualSpacing/>
        <w:rPr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24EDCC4E" wp14:editId="51C3988A">
                <wp:extent cx="4798060" cy="825500"/>
                <wp:effectExtent l="6350" t="6350" r="15240" b="6350"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337" cy="825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6073A" w14:textId="77777777" w:rsidR="00D67923" w:rsidRPr="006557F6" w:rsidRDefault="007A2068" w:rsidP="006557F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La importancia del oro </w:t>
                            </w:r>
                          </w:p>
                          <w:p w14:paraId="1DD025F2" w14:textId="0C42A778" w:rsidR="00D67923" w:rsidRPr="006557F6" w:rsidRDefault="007A2068" w:rsidP="006557F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Porque en el texto aborda la diferencia que genera el tener o no tener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oro, desde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la perspectiva de un pobre el cual desea tener una vida de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rico, pero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regresa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a su realidad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EDCC4E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8" type="#_x0000_t202" style="width:377.8pt;height: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" fillcolor="#fbe4d5 [661]" strokecolor="#ed7d31 [3205]" strokeweight="1pt">
                <v:textbox>
                  <w:txbxContent>
                    <w:p w14:paraId="5186073A" w14:textId="77777777" w:rsidR="00D67923" w:rsidRPr="006557F6" w:rsidRDefault="007A2068" w:rsidP="006557F6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La importancia del oro </w:t>
                      </w:r>
                    </w:p>
                    <w:p w14:paraId="1DD025F2" w14:textId="0C42A778" w:rsidR="00D67923" w:rsidRPr="006557F6" w:rsidRDefault="007A2068" w:rsidP="006557F6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Porque en el texto aborda la diferencia que genera el tener o no tener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oro, desde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la perspectiva de un pobre el cual desea tener una vida de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rico, pero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regresa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a su realidad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A90335" w14:textId="77777777" w:rsidR="00D67923" w:rsidRDefault="00D67923">
      <w:pPr>
        <w:ind w:left="851"/>
        <w:contextualSpacing/>
        <w:rPr>
          <w:color w:val="auto"/>
        </w:rPr>
      </w:pPr>
    </w:p>
    <w:p w14:paraId="7FECDB6C" w14:textId="77777777" w:rsidR="00D67923" w:rsidRDefault="007A2068">
      <w:pPr>
        <w:numPr>
          <w:ilvl w:val="1"/>
          <w:numId w:val="2"/>
        </w:numPr>
        <w:ind w:left="851"/>
        <w:contextualSpacing/>
        <w:rPr>
          <w:color w:val="auto"/>
        </w:rPr>
      </w:pPr>
      <w:r>
        <w:t>¿Identificas alguna problemática de la vida real ya sea social o individual en el texto? Justifica tu respuesta.</w:t>
      </w:r>
    </w:p>
    <w:p w14:paraId="3CAAAFE7" w14:textId="77777777" w:rsidR="00D67923" w:rsidRDefault="007A2068">
      <w:pPr>
        <w:ind w:left="851"/>
        <w:contextualSpacing/>
        <w:rPr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57BFB58E" wp14:editId="70A4F71A">
                <wp:extent cx="4798060" cy="978535"/>
                <wp:effectExtent l="6350" t="6350" r="15240" b="24765"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337" cy="9785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64A6A" w14:textId="4F9C47D5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Hoy en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día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sigue la desigualdad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económica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</w:p>
                          <w:p w14:paraId="3931BC8B" w14:textId="203216F1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Porque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en toda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la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historia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de la humanidad siempre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han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existido persona con muchas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riqueza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y personas muy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pobres y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dudo que en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algún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momento deje de existir esa desigualdad.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BFB58E" id="Cuadro de texto 15" o:spid="_x0000_s1029" type="#_x0000_t202" style="width:377.8pt;height: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" fillcolor="#fbe4d5 [661]" strokecolor="#ed7d31 [3205]" strokeweight="1pt">
                <v:textbox>
                  <w:txbxContent>
                    <w:p w14:paraId="73164A6A" w14:textId="4F9C47D5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Hoy en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día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sigue la desigualdad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económica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 </w:t>
                      </w:r>
                    </w:p>
                    <w:p w14:paraId="3931BC8B" w14:textId="203216F1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Porque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en toda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la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historia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de la humanidad siempre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han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existido persona con muchas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riqueza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y personas muy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pobres y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dudo que en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algún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momento deje de existir esa desigualdad.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2AF985" w14:textId="77777777" w:rsidR="00D67923" w:rsidRDefault="00D67923">
      <w:pPr>
        <w:ind w:left="851"/>
        <w:contextualSpacing/>
        <w:rPr>
          <w:color w:val="auto"/>
        </w:rPr>
      </w:pPr>
    </w:p>
    <w:p w14:paraId="3AB363E5" w14:textId="77777777" w:rsidR="00D67923" w:rsidRDefault="007A2068">
      <w:pPr>
        <w:numPr>
          <w:ilvl w:val="1"/>
          <w:numId w:val="2"/>
        </w:numPr>
        <w:ind w:left="851"/>
        <w:contextualSpacing/>
        <w:rPr>
          <w:color w:val="auto"/>
        </w:rPr>
      </w:pPr>
      <w:r>
        <w:rPr>
          <w:color w:val="auto"/>
        </w:rPr>
        <w:t>¿Qué opinas sobre el lenguaje que utiliza el autor? Justifica tu respuesta</w:t>
      </w:r>
    </w:p>
    <w:p w14:paraId="0F0C1658" w14:textId="77777777" w:rsidR="00D67923" w:rsidRDefault="007A2068">
      <w:pPr>
        <w:ind w:left="851"/>
        <w:contextualSpacing/>
        <w:rPr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03A89D94" wp14:editId="76B1F76D">
                <wp:extent cx="4798060" cy="445770"/>
                <wp:effectExtent l="6350" t="6350" r="15240" b="2413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8337" cy="4457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7076E" w14:textId="7E868227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Pues utiliza un lenguaje claro incluso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poético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en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determinado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momento utilizando detalles que hacen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más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figurativo el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A89D94" id="Cuadro de texto 11" o:spid="_x0000_s1030" type="#_x0000_t202" style="width:377.8pt;height:3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" fillcolor="#fbe4d5 [661]" strokecolor="#ed7d31 [3205]" strokeweight="1pt">
                <v:textbox>
                  <w:txbxContent>
                    <w:p w14:paraId="59F7076E" w14:textId="7E868227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Pues utiliza un lenguaje claro incluso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poético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en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determinado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momento utilizando detalles que hacen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más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figurativo el texto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C1F2C0" w14:textId="77777777" w:rsidR="00D67923" w:rsidRDefault="00D67923">
      <w:pPr>
        <w:ind w:left="851"/>
        <w:contextualSpacing/>
        <w:rPr>
          <w:color w:val="auto"/>
        </w:rPr>
      </w:pPr>
    </w:p>
    <w:p w14:paraId="748AA635" w14:textId="77777777" w:rsidR="00D67923" w:rsidRDefault="007A2068">
      <w:pPr>
        <w:numPr>
          <w:ilvl w:val="1"/>
          <w:numId w:val="2"/>
        </w:numPr>
        <w:ind w:left="851"/>
        <w:contextualSpacing/>
        <w:rPr>
          <w:color w:val="auto"/>
        </w:rPr>
      </w:pPr>
      <w:r>
        <w:rPr>
          <w:color w:val="auto"/>
        </w:rPr>
        <w:t>¿Consideras que el lenguaje que se usa en el texto literario facilita o complica su comprensión? ¿Por qué?</w:t>
      </w:r>
    </w:p>
    <w:p w14:paraId="06174621" w14:textId="77777777" w:rsidR="00D67923" w:rsidRDefault="007A2068">
      <w:pPr>
        <w:ind w:left="851"/>
        <w:contextualSpacing/>
        <w:rPr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246E0770" wp14:editId="2C200A76">
                <wp:extent cx="4825365" cy="714375"/>
                <wp:effectExtent l="6350" t="6350" r="6985" b="22225"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365" cy="7143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80E79" w14:textId="77777777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>Si</w:t>
                            </w:r>
                          </w:p>
                          <w:p w14:paraId="004FEB70" w14:textId="6B2C6D01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Ya que en su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mayoría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las palabras utilizadas fueron de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fácil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comprensión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6E0770" id="Cuadro de texto 12" o:spid="_x0000_s1031" type="#_x0000_t202" style="width:379.9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" fillcolor="#fbe4d5 [661]" strokecolor="#ed7d31 [3205]" strokeweight="1pt">
                <v:textbox>
                  <w:txbxContent>
                    <w:p w14:paraId="0DF80E79" w14:textId="77777777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>Si</w:t>
                      </w:r>
                    </w:p>
                    <w:p w14:paraId="004FEB70" w14:textId="6B2C6D01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Ya que en su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mayoría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las palabras utilizadas fueron de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fácil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comprensión</w:t>
                      </w:r>
                      <w:r w:rsidRPr="006557F6"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EA11AA" w14:textId="77777777" w:rsidR="00D67923" w:rsidRDefault="00D67923">
      <w:pPr>
        <w:ind w:left="851"/>
        <w:contextualSpacing/>
        <w:rPr>
          <w:color w:val="auto"/>
        </w:rPr>
      </w:pPr>
    </w:p>
    <w:p w14:paraId="3FB49102" w14:textId="77777777" w:rsidR="00D67923" w:rsidRDefault="007A2068">
      <w:pPr>
        <w:numPr>
          <w:ilvl w:val="1"/>
          <w:numId w:val="2"/>
        </w:numPr>
        <w:ind w:left="851"/>
        <w:contextualSpacing/>
        <w:rPr>
          <w:color w:val="auto"/>
        </w:rPr>
      </w:pPr>
      <w:r>
        <w:rPr>
          <w:color w:val="auto"/>
        </w:rPr>
        <w:t>¿Consideras que el lenguaje literario es una forma de expresión artística? ¿Por qué?</w:t>
      </w:r>
    </w:p>
    <w:p w14:paraId="0D2BC2EF" w14:textId="77777777" w:rsidR="00D67923" w:rsidRDefault="007A2068">
      <w:pPr>
        <w:ind w:left="851"/>
        <w:contextualSpacing/>
        <w:rPr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643E223D" wp14:editId="3EB4620A">
                <wp:extent cx="4825365" cy="541655"/>
                <wp:effectExtent l="6350" t="6350" r="6985" b="23495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365" cy="5416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65A07" w14:textId="25D4276D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Si, ya que las palabras utilizadas son muy expresivas, dada la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intención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del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3E223D" id="Cuadro de texto 6" o:spid="_x0000_s1032" type="#_x0000_t202" style="width:379.95pt;height:4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" fillcolor="#fbe4d5 [661]" strokecolor="#ed7d31 [3205]" strokeweight="1pt">
                <v:textbox>
                  <w:txbxContent>
                    <w:p w14:paraId="68365A07" w14:textId="25D4276D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Si, ya que las palabras utilizadas son muy expresivas, dada la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intención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del texto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E2100E" w14:textId="77777777" w:rsidR="00D67923" w:rsidRDefault="00D67923">
      <w:pPr>
        <w:ind w:left="1800"/>
        <w:contextualSpacing/>
        <w:rPr>
          <w:color w:val="auto"/>
        </w:rPr>
      </w:pPr>
    </w:p>
    <w:p w14:paraId="158EE2FF" w14:textId="77777777" w:rsidR="00D67923" w:rsidRDefault="007A2068">
      <w:pPr>
        <w:numPr>
          <w:ilvl w:val="0"/>
          <w:numId w:val="2"/>
        </w:numPr>
        <w:ind w:left="426"/>
        <w:contextualSpacing/>
        <w:rPr>
          <w:color w:val="auto"/>
        </w:rPr>
      </w:pPr>
      <w:r>
        <w:rPr>
          <w:color w:val="auto"/>
        </w:rPr>
        <w:t>Lee con atención “</w:t>
      </w:r>
      <w:hyperlink r:id="rId15" w:anchor="I_112_" w:history="1">
        <w:r>
          <w:rPr>
            <w:rStyle w:val="Hipervnculo"/>
          </w:rPr>
          <w:t>El perro y el cocodrilo</w:t>
        </w:r>
      </w:hyperlink>
      <w:r>
        <w:rPr>
          <w:color w:val="auto"/>
        </w:rPr>
        <w:t>”, de Félix María de Samaniego. Luego, realiza lo que se te pide.</w:t>
      </w:r>
    </w:p>
    <w:p w14:paraId="25A7186C" w14:textId="77777777" w:rsidR="00D67923" w:rsidRDefault="007A2068">
      <w:pPr>
        <w:ind w:left="426"/>
        <w:contextualSpacing/>
        <w:rPr>
          <w:color w:val="auto"/>
        </w:rPr>
      </w:pPr>
      <w:r>
        <w:rPr>
          <w:color w:val="auto"/>
        </w:rPr>
        <w:t xml:space="preserve"> </w:t>
      </w:r>
    </w:p>
    <w:p w14:paraId="16609B2A" w14:textId="77777777" w:rsidR="00D67923" w:rsidRDefault="007A2068">
      <w:pPr>
        <w:numPr>
          <w:ilvl w:val="1"/>
          <w:numId w:val="2"/>
        </w:numPr>
        <w:contextualSpacing/>
        <w:rPr>
          <w:color w:val="auto"/>
        </w:rPr>
      </w:pPr>
      <w:r>
        <w:rPr>
          <w:color w:val="auto"/>
        </w:rPr>
        <w:lastRenderedPageBreak/>
        <w:t xml:space="preserve">En el cuadro de abajo redacta con tus propias palabras (entre 5 y 10 líneas) la trama del texto, como si se la contaras a algún amigo o familiar. </w:t>
      </w:r>
    </w:p>
    <w:p w14:paraId="132D4904" w14:textId="77777777" w:rsidR="00D67923" w:rsidRDefault="007A2068">
      <w:pPr>
        <w:ind w:left="1800"/>
        <w:contextualSpacing/>
        <w:rPr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2921F858" wp14:editId="1741123A">
                <wp:extent cx="4013835" cy="1431290"/>
                <wp:effectExtent l="6350" t="6350" r="18415" b="10160"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332" cy="14312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45C8B" w14:textId="14BD6BC6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Un pobre llega a una zona de gente de dinero,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ahí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describe el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cómo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era el lugar, llegada la noche al ver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cómo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llega una pareja a su domicilio, medita el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cómo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el oro cambia la vida de las personas y dada su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situación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de calle, pues ejemplifica lo que es la vida de los ricos, todo lo que pueden lograr y hacer con el oro que hoy en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día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6557F6" w:rsidRPr="006557F6">
                              <w:rPr>
                                <w:rFonts w:ascii="Arial" w:hAnsi="Arial" w:cs="Arial"/>
                              </w:rPr>
                              <w:t>sería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el dinero.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21F858" id="Cuadro de texto 16" o:spid="_x0000_s1033" type="#_x0000_t202" style="width:316.05pt;height:11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" fillcolor="#fbe4d5 [661]" strokecolor="#ed7d31 [3205]" strokeweight="1pt">
                <v:textbox>
                  <w:txbxContent>
                    <w:p w14:paraId="18D45C8B" w14:textId="14BD6BC6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Un pobre llega a una zona de gente de dinero,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ahí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describe el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cómo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era el lugar, llegada la noche al ver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cómo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llega una pareja a su domicilio, medita el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cómo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el oro cambia la vida de las personas y dada su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situación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de calle, pues ejemplifica lo que es la vida de los ricos, todo lo que pueden lograr y hacer con el oro que hoy en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día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</w:t>
                      </w:r>
                      <w:r w:rsidR="006557F6" w:rsidRPr="006557F6">
                        <w:rPr>
                          <w:rFonts w:ascii="Arial" w:hAnsi="Arial" w:cs="Arial"/>
                        </w:rPr>
                        <w:t>sería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el dinero.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56DF1E" w14:textId="77777777" w:rsidR="00D67923" w:rsidRDefault="00D67923">
      <w:pPr>
        <w:ind w:left="426"/>
        <w:contextualSpacing/>
        <w:rPr>
          <w:color w:val="auto"/>
        </w:rPr>
      </w:pPr>
    </w:p>
    <w:p w14:paraId="5EBA525F" w14:textId="77777777" w:rsidR="00D67923" w:rsidRDefault="007A2068">
      <w:pPr>
        <w:numPr>
          <w:ilvl w:val="1"/>
          <w:numId w:val="2"/>
        </w:numPr>
        <w:contextualSpacing/>
        <w:rPr>
          <w:color w:val="auto"/>
        </w:rPr>
      </w:pPr>
      <w:r>
        <w:rPr>
          <w:color w:val="auto"/>
        </w:rPr>
        <w:t xml:space="preserve">Ahora redacta el texto (entre 5 y 10 líneas), retomando elementos de la narrativa y usando algunas expresiones del lenguaje literario (por ejemplo, el lenguaje connotativo). </w:t>
      </w:r>
    </w:p>
    <w:p w14:paraId="2CF6E380" w14:textId="77777777" w:rsidR="00D67923" w:rsidRDefault="007A2068">
      <w:pPr>
        <w:ind w:left="1800"/>
        <w:contextualSpacing/>
        <w:rPr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3664EEC6" wp14:editId="26134B7C">
                <wp:extent cx="4014332" cy="2209800"/>
                <wp:effectExtent l="0" t="0" r="24765" b="19050"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332" cy="2209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0E370" w14:textId="5B31BC72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Un harapiento llega a la calle de los palacios,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ahí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describe el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cómo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era el lugar, llegada la tarde</w:t>
                            </w:r>
                            <w:r w:rsidR="00A953DB" w:rsidRPr="006557F6">
                              <w:rPr>
                                <w:rFonts w:ascii="Arial" w:hAnsi="Arial" w:cs="Arial"/>
                              </w:rPr>
                              <w:t xml:space="preserve"> llega a las puertas del palacio un carruaje flamante y charolado 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es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ahí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cuando medita el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cómo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el oro cambia la vida de las personas y dada su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situación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de calle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esboza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el</w:t>
                            </w:r>
                            <w:r w:rsidR="00A953DB" w:rsidRPr="006557F6">
                              <w:rPr>
                                <w:rFonts w:ascii="Arial" w:hAnsi="Arial" w:cs="Arial"/>
                              </w:rPr>
                              <w:t xml:space="preserve"> no tener un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mendrugo</w:t>
                            </w:r>
                            <w:r w:rsidR="00A953DB" w:rsidRPr="006557F6">
                              <w:rPr>
                                <w:rFonts w:ascii="Arial" w:hAnsi="Arial" w:cs="Arial"/>
                              </w:rPr>
                              <w:t xml:space="preserve"> para llenar el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estómago</w:t>
                            </w:r>
                            <w:r w:rsidR="00A953DB" w:rsidRPr="006557F6">
                              <w:rPr>
                                <w:rFonts w:ascii="Arial" w:hAnsi="Arial" w:cs="Arial"/>
                              </w:rPr>
                              <w:t xml:space="preserve"> es por ello que le canta al oro aludiendo a todo lo que conllevaría el tener esa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riqueza que</w:t>
                            </w:r>
                            <w:r w:rsidR="00A953DB" w:rsidRPr="006557F6">
                              <w:rPr>
                                <w:rFonts w:ascii="Arial" w:hAnsi="Arial" w:cs="Arial"/>
                              </w:rPr>
                              <w:t xml:space="preserve"> en ese momento anhelaba.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64EEC6" id="Cuadro de texto 17" o:spid="_x0000_s1034" type="#_x0000_t202" style="width:316.1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" fillcolor="#fbe4d5 [661]" strokecolor="#ed7d31 [3205]" strokeweight="1pt">
                <v:textbox>
                  <w:txbxContent>
                    <w:p w14:paraId="5B90E370" w14:textId="5B31BC72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Un harapiento llega a la calle de los palacios,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ahí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describe el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cómo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era el lugar, llegada la tarde</w:t>
                      </w:r>
                      <w:r w:rsidR="00A953DB" w:rsidRPr="006557F6">
                        <w:rPr>
                          <w:rFonts w:ascii="Arial" w:hAnsi="Arial" w:cs="Arial"/>
                        </w:rPr>
                        <w:t xml:space="preserve"> llega a las puertas del palacio un carruaje flamante y charolado 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es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ahí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cuando medita el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cómo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el oro cambia la vida de las personas y dada su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situación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de calle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esboza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el</w:t>
                      </w:r>
                      <w:r w:rsidR="00A953DB" w:rsidRPr="006557F6">
                        <w:rPr>
                          <w:rFonts w:ascii="Arial" w:hAnsi="Arial" w:cs="Arial"/>
                        </w:rPr>
                        <w:t xml:space="preserve"> no tener un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mendrugo</w:t>
                      </w:r>
                      <w:r w:rsidR="00A953DB" w:rsidRPr="006557F6">
                        <w:rPr>
                          <w:rFonts w:ascii="Arial" w:hAnsi="Arial" w:cs="Arial"/>
                        </w:rPr>
                        <w:t xml:space="preserve"> para llenar el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estómago</w:t>
                      </w:r>
                      <w:r w:rsidR="00A953DB" w:rsidRPr="006557F6">
                        <w:rPr>
                          <w:rFonts w:ascii="Arial" w:hAnsi="Arial" w:cs="Arial"/>
                        </w:rPr>
                        <w:t xml:space="preserve"> es por ello que le canta al oro aludiendo a todo lo que conllevaría el tener esa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riqueza que</w:t>
                      </w:r>
                      <w:r w:rsidR="00A953DB" w:rsidRPr="006557F6">
                        <w:rPr>
                          <w:rFonts w:ascii="Arial" w:hAnsi="Arial" w:cs="Arial"/>
                        </w:rPr>
                        <w:t xml:space="preserve"> en ese momento anhelaba.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8268F0" w14:textId="77777777" w:rsidR="00D67923" w:rsidRDefault="00D67923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240084F3" w14:textId="77777777" w:rsidR="00D67923" w:rsidRDefault="007A2068">
      <w:r>
        <w:rPr>
          <w:rFonts w:ascii="Times New Roman" w:eastAsia="Times New Roman" w:hAnsi="Times New Roman" w:cs="Times New Roman"/>
          <w:color w:val="auto"/>
        </w:rPr>
        <w:t xml:space="preserve">3. </w:t>
      </w:r>
      <w:r>
        <w:t>En los textos que redactaste, ¿cuál es el fondo y cuál es la forma? Justifica tu respuesta.</w:t>
      </w:r>
    </w:p>
    <w:p w14:paraId="42F915E0" w14:textId="77777777" w:rsidR="00D67923" w:rsidRDefault="007A2068"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10787279" wp14:editId="77CC34F1">
                <wp:extent cx="4825365" cy="1094740"/>
                <wp:effectExtent l="6350" t="6350" r="6985" b="22860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365" cy="10947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B5063" w14:textId="135D6A10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El fondo aborda un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sentimiento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de nostalgia y tristeza por el anhelo al oro, visto desde la perspectiva de un pobre que no tiene nada.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br/>
                              <w:t xml:space="preserve">La forma utiliza prosa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poética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y se basa en un tono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melancólico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ya que,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al expresar el canto al oro, utiliza figuras retoricas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787279" id="Cuadro de texto 18" o:spid="_x0000_s1035" type="#_x0000_t202" style="width:379.95pt;height:8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" fillcolor="#fbe4d5 [661]" strokecolor="#ed7d31 [3205]" strokeweight="1pt">
                <v:textbox>
                  <w:txbxContent>
                    <w:p w14:paraId="15CB5063" w14:textId="135D6A10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El fondo aborda un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sentimiento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de nostalgia y tristeza por el anhelo al oro, visto desde la perspectiva de un pobre que no tiene nada.</w:t>
                      </w:r>
                      <w:r w:rsidRPr="006557F6">
                        <w:rPr>
                          <w:rFonts w:ascii="Arial" w:hAnsi="Arial" w:cs="Arial"/>
                        </w:rPr>
                        <w:br/>
                        <w:t xml:space="preserve">La forma utiliza prosa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poética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y se basa en un tono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melancólico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,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ya que,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al expresar el canto al oro, utiliza figuras retoricas</w:t>
                      </w:r>
                      <w:r w:rsidRPr="006557F6">
                        <w:rPr>
                          <w:rFonts w:ascii="Arial" w:hAnsi="Arial" w:cs="Arial"/>
                        </w:rPr>
                        <w:br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C903AC" w14:textId="77777777" w:rsidR="00D67923" w:rsidRDefault="00D67923">
      <w:pPr>
        <w:jc w:val="center"/>
      </w:pPr>
    </w:p>
    <w:p w14:paraId="029EBA66" w14:textId="77777777" w:rsidR="00D67923" w:rsidRDefault="007A2068">
      <w:r>
        <w:t>4. ¿Qué tipo de lenguaje te gustó más utilizar, el cotidiano o el literario? ¿Por qué?</w:t>
      </w:r>
    </w:p>
    <w:p w14:paraId="1E619786" w14:textId="77777777" w:rsidR="00D67923" w:rsidRDefault="007A2068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7017E919" wp14:editId="6056657B">
                <wp:extent cx="4825365" cy="932815"/>
                <wp:effectExtent l="6350" t="6350" r="6985" b="13335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365" cy="9328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902E68" w14:textId="384B9127" w:rsidR="00D67923" w:rsidRPr="006557F6" w:rsidRDefault="007A2068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Para entender mejor el texto yo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elegiría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el cotidiano, ya que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sería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más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fácil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comprender lo que quiere dar entender el autor, al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utilizar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palabras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más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poéticas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, en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algún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momento se puede complicar la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comprensión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o de una manera </w:t>
                            </w:r>
                            <w:r w:rsidR="0094403D" w:rsidRPr="006557F6">
                              <w:rPr>
                                <w:rFonts w:ascii="Arial" w:hAnsi="Arial" w:cs="Arial"/>
                              </w:rPr>
                              <w:t>errónea</w:t>
                            </w:r>
                            <w:r w:rsidRPr="006557F6">
                              <w:rPr>
                                <w:rFonts w:ascii="Arial" w:hAnsi="Arial" w:cs="Arial"/>
                              </w:rPr>
                              <w:t xml:space="preserve"> a la idea que el autor quisiera.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17E919" id="Cuadro de texto 19" o:spid="_x0000_s1036" type="#_x0000_t202" style="width:379.95pt;height:7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" fillcolor="#fbe4d5 [661]" strokecolor="#ed7d31 [3205]" strokeweight="1pt">
                <v:textbox>
                  <w:txbxContent>
                    <w:p w14:paraId="74902E68" w14:textId="384B9127" w:rsidR="00D67923" w:rsidRPr="006557F6" w:rsidRDefault="007A2068">
                      <w:pPr>
                        <w:rPr>
                          <w:rFonts w:ascii="Arial" w:hAnsi="Arial" w:cs="Arial"/>
                        </w:rPr>
                      </w:pPr>
                      <w:r w:rsidRPr="006557F6">
                        <w:rPr>
                          <w:rFonts w:ascii="Arial" w:hAnsi="Arial" w:cs="Arial"/>
                        </w:rPr>
                        <w:t xml:space="preserve">Para entender mejor el texto yo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elegiría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el cotidiano, ya que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sería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más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fácil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comprender lo que quiere dar entender el autor, al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utilizar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palabras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más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poéticas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, en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algún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momento se puede complicar la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comprensión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o de una manera </w:t>
                      </w:r>
                      <w:r w:rsidR="0094403D" w:rsidRPr="006557F6">
                        <w:rPr>
                          <w:rFonts w:ascii="Arial" w:hAnsi="Arial" w:cs="Arial"/>
                        </w:rPr>
                        <w:t>errónea</w:t>
                      </w:r>
                      <w:r w:rsidRPr="006557F6">
                        <w:rPr>
                          <w:rFonts w:ascii="Arial" w:hAnsi="Arial" w:cs="Arial"/>
                        </w:rPr>
                        <w:t xml:space="preserve"> a la idea que el autor quisiera.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FEB990" w14:textId="77777777" w:rsidR="00D67923" w:rsidRDefault="00D67923">
      <w:pPr>
        <w:rPr>
          <w:rFonts w:ascii="Times New Roman" w:eastAsia="Times New Roman" w:hAnsi="Times New Roman" w:cs="Times New Roman"/>
          <w:color w:val="auto"/>
        </w:rPr>
      </w:pPr>
    </w:p>
    <w:sectPr w:rsidR="00D67923">
      <w:pgSz w:w="12240" w:h="15840"/>
      <w:pgMar w:top="1701" w:right="1701" w:bottom="1134" w:left="1701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8AEBD" w14:textId="77777777" w:rsidR="002257A3" w:rsidRDefault="002257A3">
      <w:r>
        <w:separator/>
      </w:r>
    </w:p>
  </w:endnote>
  <w:endnote w:type="continuationSeparator" w:id="0">
    <w:p w14:paraId="61EC442F" w14:textId="77777777" w:rsidR="002257A3" w:rsidRDefault="00225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Times New Roman"/>
    <w:charset w:val="00"/>
    <w:family w:val="auto"/>
    <w:pitch w:val="default"/>
    <w:sig w:usb0="00000000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3D9E" w14:textId="77777777" w:rsidR="00D67923" w:rsidRDefault="007A2068">
    <w:pPr>
      <w:pStyle w:val="Piedepgina"/>
      <w:framePr w:w="128" w:h="358" w:hRule="exact" w:wrap="auto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t>1</w:t>
    </w:r>
    <w:r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5D74AD50" w14:textId="77777777" w:rsidR="00D67923" w:rsidRDefault="007A2068">
    <w:pPr>
      <w:pStyle w:val="Piedepgina"/>
    </w:pPr>
    <w:r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779F73EB" wp14:editId="3B2EEB9E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535" cy="326390"/>
          <wp:effectExtent l="0" t="0" r="12065" b="3810"/>
          <wp:wrapNone/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n 4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CB3F" w14:textId="77777777" w:rsidR="002257A3" w:rsidRDefault="002257A3">
      <w:r>
        <w:separator/>
      </w:r>
    </w:p>
  </w:footnote>
  <w:footnote w:type="continuationSeparator" w:id="0">
    <w:p w14:paraId="12D05490" w14:textId="77777777" w:rsidR="002257A3" w:rsidRDefault="00225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CD0FA" w14:textId="77777777" w:rsidR="00D67923" w:rsidRDefault="007A2068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5408" behindDoc="1" locked="0" layoutInCell="1" allowOverlap="1" wp14:anchorId="70CB1CE2" wp14:editId="3B1FEC1C">
          <wp:simplePos x="0" y="0"/>
          <wp:positionH relativeFrom="page">
            <wp:align>left</wp:align>
          </wp:positionH>
          <wp:positionV relativeFrom="paragraph">
            <wp:posOffset>-62230</wp:posOffset>
          </wp:positionV>
          <wp:extent cx="10809605" cy="884555"/>
          <wp:effectExtent l="0" t="0" r="0" b="0"/>
          <wp:wrapNone/>
          <wp:docPr id="40" name="Imagen 40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47843" cy="8876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2B1B820" wp14:editId="06F1882F">
              <wp:simplePos x="0" y="0"/>
              <wp:positionH relativeFrom="column">
                <wp:posOffset>2975610</wp:posOffset>
              </wp:positionH>
              <wp:positionV relativeFrom="paragraph">
                <wp:posOffset>-17780</wp:posOffset>
              </wp:positionV>
              <wp:extent cx="675386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3886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B7AB00" w14:textId="77777777" w:rsidR="00D67923" w:rsidRDefault="007A2068">
                          <w:pPr>
                            <w:pStyle w:val="Textopleca"/>
                          </w:pPr>
                          <w:r>
                            <w:t>Semana 1</w:t>
                          </w:r>
                          <w:r>
                            <w:br/>
                          </w:r>
                          <w:r>
                            <w:rPr>
                              <w:b w:val="0"/>
                            </w:rPr>
                            <w:t>Unidad I. Literatura: Arte y expresión comunicativa</w:t>
                          </w:r>
                        </w:p>
                        <w:p w14:paraId="1427DC12" w14:textId="77777777" w:rsidR="00D67923" w:rsidRDefault="00D67923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234.3pt;margin-top:-1.4pt;height:36pt;width:531.8pt;z-index:251663360;mso-width-relative:page;mso-height-relative:page;" filled="f" stroked="f" coordsize="21600,21600" o:gfxdata="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SyZ6H2AAAAAoBAAAPAAAAAAAAAAEAIAAAACIAAABkcnMvZG93bnJldi54bWxQSwEC&#10;FAAUAAAACACHTuJAtlAbZy0CAABxBAAADgAAAAAAAAABACAAAAAnAQAAZHJzL2Uyb0RvYy54bWxQ&#10;SwUGAAAAAAYABgBZAQAAxg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54FFB6D8">
                    <w:pPr>
                      <w:pStyle w:val="25"/>
                    </w:pPr>
                    <w:r>
                      <w:t>Semana 1</w:t>
                    </w:r>
                    <w:r>
                      <w:br w:type="textWrapping"/>
                    </w:r>
                    <w:r>
                      <w:rPr>
                        <w:b w:val="0"/>
                      </w:rPr>
                      <w:t>Unidad I. Literatura: Arte y expresión comunicativa</w:t>
                    </w:r>
                  </w:p>
                  <w:p w14:paraId="71166477">
                    <w:pPr>
                      <w:pStyle w:val="25"/>
                    </w:pPr>
                  </w:p>
                </w:txbxContent>
              </v:textbox>
            </v:shape>
          </w:pict>
        </mc:Fallback>
      </mc:AlternateContent>
    </w:r>
  </w:p>
  <w:p w14:paraId="6039CB61" w14:textId="77777777" w:rsidR="00D67923" w:rsidRDefault="007A206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B021D68" wp14:editId="1B2F10AD">
              <wp:simplePos x="0" y="0"/>
              <wp:positionH relativeFrom="margin">
                <wp:posOffset>2962275</wp:posOffset>
              </wp:positionH>
              <wp:positionV relativeFrom="paragraph">
                <wp:posOffset>144145</wp:posOffset>
              </wp:positionV>
              <wp:extent cx="3448050" cy="542925"/>
              <wp:effectExtent l="0" t="0" r="0" b="952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805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B7D2AC" w14:textId="77777777" w:rsidR="00D67923" w:rsidRDefault="007A2068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2. Textos literarios, lenguaje y expresión humana</w:t>
                          </w:r>
                        </w:p>
                        <w:p w14:paraId="3019C1F0" w14:textId="77777777" w:rsidR="00D67923" w:rsidRDefault="00D67923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233.25pt;margin-top:11.35pt;height:42.75pt;width:271.5pt;mso-position-horizontal-relative:margin;z-index:251664384;mso-width-relative:page;mso-height-relative:page;" filled="f" stroked="f" coordsize="21600,21600" o:gfxdata="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hO1vbXAAAACwEAAA8AAAAAAAAAAQAgAAAAIgAAAGRycy9kb3ducmV2LnhtbFBLAQIU&#10;ABQAAAAIAIdO4kCWKgLpLQIAAHEEAAAOAAAAAAAAAAEAIAAAACYBAABkcnMvZTJvRG9jLnhtbFBL&#10;BQYAAAAABgAGAFkBAADF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7803D14F">
                    <w:pPr>
                      <w:pStyle w:val="2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2. Textos literarios, lenguaje y expresión humana</w:t>
                    </w:r>
                  </w:p>
                  <w:p w14:paraId="4581B957">
                    <w:pPr>
                      <w:pStyle w:val="24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C6CCF"/>
    <w:multiLevelType w:val="multilevel"/>
    <w:tmpl w:val="2FBC6CC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5B59E5"/>
    <w:multiLevelType w:val="hybridMultilevel"/>
    <w:tmpl w:val="C09CB57C"/>
    <w:lvl w:ilvl="0" w:tplc="FF5E696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405F8"/>
    <w:multiLevelType w:val="multilevel"/>
    <w:tmpl w:val="686405F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4CC4"/>
    <w:rsid w:val="0001103F"/>
    <w:rsid w:val="0001622B"/>
    <w:rsid w:val="00071379"/>
    <w:rsid w:val="00074915"/>
    <w:rsid w:val="00086A6C"/>
    <w:rsid w:val="00090EA6"/>
    <w:rsid w:val="000946B7"/>
    <w:rsid w:val="000C327E"/>
    <w:rsid w:val="000C6D84"/>
    <w:rsid w:val="000E0A95"/>
    <w:rsid w:val="000E421E"/>
    <w:rsid w:val="000E524D"/>
    <w:rsid w:val="0012158E"/>
    <w:rsid w:val="00132F78"/>
    <w:rsid w:val="001521F5"/>
    <w:rsid w:val="00153662"/>
    <w:rsid w:val="00172A27"/>
    <w:rsid w:val="001A6617"/>
    <w:rsid w:val="001B6756"/>
    <w:rsid w:val="001C6EB7"/>
    <w:rsid w:val="001D27CA"/>
    <w:rsid w:val="001F17B1"/>
    <w:rsid w:val="001F4F69"/>
    <w:rsid w:val="001F6930"/>
    <w:rsid w:val="001F7568"/>
    <w:rsid w:val="0021154E"/>
    <w:rsid w:val="00217236"/>
    <w:rsid w:val="002257A3"/>
    <w:rsid w:val="00283032"/>
    <w:rsid w:val="0028792C"/>
    <w:rsid w:val="0029248B"/>
    <w:rsid w:val="002927EC"/>
    <w:rsid w:val="002D29D7"/>
    <w:rsid w:val="002E4CE5"/>
    <w:rsid w:val="002E6505"/>
    <w:rsid w:val="002F6944"/>
    <w:rsid w:val="00360E9B"/>
    <w:rsid w:val="003646A6"/>
    <w:rsid w:val="00371D1B"/>
    <w:rsid w:val="00374989"/>
    <w:rsid w:val="00387F80"/>
    <w:rsid w:val="003B58A6"/>
    <w:rsid w:val="003C3781"/>
    <w:rsid w:val="003D31A8"/>
    <w:rsid w:val="003E2054"/>
    <w:rsid w:val="003F100C"/>
    <w:rsid w:val="00401A2D"/>
    <w:rsid w:val="00406C0A"/>
    <w:rsid w:val="004140F0"/>
    <w:rsid w:val="00420C03"/>
    <w:rsid w:val="00421F6B"/>
    <w:rsid w:val="004543D8"/>
    <w:rsid w:val="00454B52"/>
    <w:rsid w:val="0047041B"/>
    <w:rsid w:val="00494331"/>
    <w:rsid w:val="004A2BDA"/>
    <w:rsid w:val="004B529D"/>
    <w:rsid w:val="004D1B1A"/>
    <w:rsid w:val="004D372C"/>
    <w:rsid w:val="004D41CB"/>
    <w:rsid w:val="004D68CD"/>
    <w:rsid w:val="00517928"/>
    <w:rsid w:val="00533DAC"/>
    <w:rsid w:val="00542332"/>
    <w:rsid w:val="00554893"/>
    <w:rsid w:val="005669F3"/>
    <w:rsid w:val="00566EF7"/>
    <w:rsid w:val="00577204"/>
    <w:rsid w:val="005834FD"/>
    <w:rsid w:val="005B5104"/>
    <w:rsid w:val="005E76FE"/>
    <w:rsid w:val="006100EF"/>
    <w:rsid w:val="00613F76"/>
    <w:rsid w:val="00616245"/>
    <w:rsid w:val="0062010E"/>
    <w:rsid w:val="00622E6F"/>
    <w:rsid w:val="00631DE3"/>
    <w:rsid w:val="00637A97"/>
    <w:rsid w:val="00653412"/>
    <w:rsid w:val="006557F6"/>
    <w:rsid w:val="00674DAC"/>
    <w:rsid w:val="006A7EB0"/>
    <w:rsid w:val="006E23B8"/>
    <w:rsid w:val="006E3BAF"/>
    <w:rsid w:val="00707E40"/>
    <w:rsid w:val="007670B4"/>
    <w:rsid w:val="0077510B"/>
    <w:rsid w:val="007758B0"/>
    <w:rsid w:val="007831F9"/>
    <w:rsid w:val="007A2068"/>
    <w:rsid w:val="007A399E"/>
    <w:rsid w:val="007A3E2F"/>
    <w:rsid w:val="007E00C1"/>
    <w:rsid w:val="007E0BD6"/>
    <w:rsid w:val="007E6DF4"/>
    <w:rsid w:val="007F2E22"/>
    <w:rsid w:val="008002FA"/>
    <w:rsid w:val="00831FAB"/>
    <w:rsid w:val="008454D0"/>
    <w:rsid w:val="00845A08"/>
    <w:rsid w:val="00862477"/>
    <w:rsid w:val="008671EF"/>
    <w:rsid w:val="008968E9"/>
    <w:rsid w:val="008979B3"/>
    <w:rsid w:val="008A72CC"/>
    <w:rsid w:val="008C2696"/>
    <w:rsid w:val="008C7BAC"/>
    <w:rsid w:val="008E62E9"/>
    <w:rsid w:val="00900CE3"/>
    <w:rsid w:val="00910AAA"/>
    <w:rsid w:val="0091665A"/>
    <w:rsid w:val="00923B41"/>
    <w:rsid w:val="00932390"/>
    <w:rsid w:val="0094403D"/>
    <w:rsid w:val="00944BEB"/>
    <w:rsid w:val="00951767"/>
    <w:rsid w:val="00982D9A"/>
    <w:rsid w:val="00983C15"/>
    <w:rsid w:val="009B5684"/>
    <w:rsid w:val="009C24D6"/>
    <w:rsid w:val="00A116B2"/>
    <w:rsid w:val="00A3425D"/>
    <w:rsid w:val="00A36871"/>
    <w:rsid w:val="00A45F59"/>
    <w:rsid w:val="00A71DCA"/>
    <w:rsid w:val="00A953DB"/>
    <w:rsid w:val="00AB5F8E"/>
    <w:rsid w:val="00AC08BE"/>
    <w:rsid w:val="00AC58A2"/>
    <w:rsid w:val="00B10DFF"/>
    <w:rsid w:val="00B235B6"/>
    <w:rsid w:val="00B63543"/>
    <w:rsid w:val="00B82609"/>
    <w:rsid w:val="00BC6118"/>
    <w:rsid w:val="00BD3869"/>
    <w:rsid w:val="00BD6467"/>
    <w:rsid w:val="00BD68C1"/>
    <w:rsid w:val="00BE38C2"/>
    <w:rsid w:val="00BF39E9"/>
    <w:rsid w:val="00C01AF0"/>
    <w:rsid w:val="00C06D9E"/>
    <w:rsid w:val="00C101FA"/>
    <w:rsid w:val="00C2198F"/>
    <w:rsid w:val="00C31345"/>
    <w:rsid w:val="00C57F5C"/>
    <w:rsid w:val="00C619A0"/>
    <w:rsid w:val="00C67976"/>
    <w:rsid w:val="00CF5458"/>
    <w:rsid w:val="00CF7931"/>
    <w:rsid w:val="00D01522"/>
    <w:rsid w:val="00D0517F"/>
    <w:rsid w:val="00D06001"/>
    <w:rsid w:val="00D36D63"/>
    <w:rsid w:val="00D60224"/>
    <w:rsid w:val="00D67923"/>
    <w:rsid w:val="00DA7E96"/>
    <w:rsid w:val="00DD25CF"/>
    <w:rsid w:val="00DD5345"/>
    <w:rsid w:val="00DE1896"/>
    <w:rsid w:val="00E00A81"/>
    <w:rsid w:val="00E13C3C"/>
    <w:rsid w:val="00E64473"/>
    <w:rsid w:val="00EB08A7"/>
    <w:rsid w:val="00EF641C"/>
    <w:rsid w:val="00F04A79"/>
    <w:rsid w:val="00F24846"/>
    <w:rsid w:val="00F27189"/>
    <w:rsid w:val="00F363C6"/>
    <w:rsid w:val="00F45207"/>
    <w:rsid w:val="00F46C78"/>
    <w:rsid w:val="00F47AA5"/>
    <w:rsid w:val="00F52E05"/>
    <w:rsid w:val="00F850D9"/>
    <w:rsid w:val="00FB085A"/>
    <w:rsid w:val="00FB3D00"/>
    <w:rsid w:val="00FB476F"/>
    <w:rsid w:val="00FB4AA3"/>
    <w:rsid w:val="00FC1084"/>
    <w:rsid w:val="00FC7264"/>
    <w:rsid w:val="00FD6081"/>
    <w:rsid w:val="00FE4D6B"/>
    <w:rsid w:val="00FF6E4F"/>
    <w:rsid w:val="121B53C5"/>
    <w:rsid w:val="29B5077A"/>
    <w:rsid w:val="345D21BE"/>
    <w:rsid w:val="5779032C"/>
    <w:rsid w:val="6BBC4972"/>
    <w:rsid w:val="6F51750F"/>
    <w:rsid w:val="7593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FE8D93"/>
  <w15:docId w15:val="{8B5C494C-EF77-44F6-804C-58F57516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ascii="Cambria" w:eastAsia="Cambria" w:hAnsi="Cambria" w:cs="Cambria"/>
      <w:color w:val="000000"/>
      <w:sz w:val="24"/>
      <w:szCs w:val="24"/>
      <w:lang w:val="es-MX" w:eastAsia="es-MX"/>
    </w:rPr>
  </w:style>
  <w:style w:type="paragraph" w:styleId="Ttulo1">
    <w:name w:val="heading 1"/>
    <w:basedOn w:val="Normal"/>
    <w:next w:val="Normal"/>
    <w:link w:val="Ttulo1Car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qFormat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paragraph" w:styleId="Ttulo">
    <w:name w:val="Title"/>
    <w:basedOn w:val="Normal"/>
    <w:next w:val="Normal"/>
    <w:link w:val="TtuloCar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Cambria" w:eastAsia="Cambria" w:hAnsi="Cambria" w:cs="Cambria"/>
      <w:color w:val="000000"/>
      <w:sz w:val="20"/>
      <w:szCs w:val="20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Cambria" w:hAnsi="Segoe UI" w:cs="Segoe UI"/>
      <w:color w:val="000000"/>
      <w:sz w:val="18"/>
      <w:szCs w:val="18"/>
      <w:lang w:eastAsia="es-MX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qFormat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pP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pP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concuadrcula5oscura-nfasis21">
    <w:name w:val="Tabla con cuadrícula 5 oscura - Énfasis 21"/>
    <w:basedOn w:val="Tabla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concuadrcula4-nfasis21">
    <w:name w:val="Tabla con cuadrícula 4 - Énfasis 21"/>
    <w:basedOn w:val="Tablanormal"/>
    <w:uiPriority w:val="49"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customStyle="1" w:styleId="Sinespaciado1">
    <w:name w:val="Sin espaciado1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cervantesvirtual.com/obra-visor/fabulas-en-verso-castellano-para-uso-del-real-seminario-vascongado--0/html/ff18576c-82b1-11df-acc7-002185ce6064_3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s.wikisource.org/wiki/La_canci&#243;n_de_or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ter\AppData\Local\Kingsoft\WPS%20Office\12.2.0.23196\office6\Normal.wp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Standard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18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Araceli perez</cp:lastModifiedBy>
  <cp:revision>6</cp:revision>
  <dcterms:created xsi:type="dcterms:W3CDTF">2020-03-14T02:48:00Z</dcterms:created>
  <dcterms:modified xsi:type="dcterms:W3CDTF">2026-03-29T00:15:00Z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83C20412E7E742E2937FE8F272E3DBDE_13</vt:lpwstr>
  </property>
</Properties>
</file>